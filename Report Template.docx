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  <w:bookmarkStart w:id="0" w:name="x_x_x_x_x_x_x_x_x_table_0_0_0"/>
      <w:bookmarkStart w:id="1" w:name="x_x_x_x_x_x_x_x_x_table_0_0_0"/>
      <w:bookmarkEnd w:id="1"/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1695"/>
        <w:gridCol w:w="5040"/>
        <w:gridCol w:w="1961"/>
      </w:tblGrid>
      <w:tr>
        <w:trPr/>
        <w:tc>
          <w:tcPr>
            <w:tcW w:w="127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DATE:</w:t>
            </w:r>
          </w:p>
        </w:tc>
        <w:tc>
          <w:tcPr>
            <w:tcW w:w="169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{{DATE}}</w:t>
            </w:r>
          </w:p>
        </w:tc>
        <w:tc>
          <w:tcPr>
            <w:tcW w:w="504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JOF # _________________</w:t>
            </w:r>
          </w:p>
        </w:tc>
        <w:tc>
          <w:tcPr>
            <w:tcW w:w="196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Invoice No. ___________</w:t>
            </w:r>
          </w:p>
        </w:tc>
      </w:tr>
      <w:tr>
        <w:trPr/>
        <w:tc>
          <w:tcPr>
            <w:tcW w:w="127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Client Name:</w:t>
            </w:r>
          </w:p>
        </w:tc>
        <w:tc>
          <w:tcPr>
            <w:tcW w:w="169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{{CLIENT}}</w:t>
            </w:r>
          </w:p>
        </w:tc>
        <w:tc>
          <w:tcPr>
            <w:tcW w:w="7001" w:type="dxa"/>
            <w:gridSpan w:val="2"/>
            <w:vMerge w:val="restart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Billing Status:</w:t>
              <w:br/>
              <w:t xml:space="preserve">                                _____ Billed</w:t>
              <w:br/>
              <w:t xml:space="preserve">                               ___x___ Warranty</w:t>
              <w:br/>
              <w:t xml:space="preserve">                               ______ Not Billed</w:t>
              <w:br/>
              <w:t xml:space="preserve">                                          __x__with APS</w:t>
              <w:br/>
              <w:t xml:space="preserve">                                            ____Pending from previous task</w:t>
              <w:br/>
              <w:t xml:space="preserve">                                            ____WebPOS</w:t>
            </w:r>
          </w:p>
        </w:tc>
      </w:tr>
      <w:tr>
        <w:trPr/>
        <w:tc>
          <w:tcPr>
            <w:tcW w:w="127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TS Assigned:</w:t>
            </w:r>
          </w:p>
        </w:tc>
        <w:tc>
          <w:tcPr>
            <w:tcW w:w="169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/>
            </w:pPr>
            <w:r>
              <w:rPr>
                <w:rFonts w:ascii="Calibri" w:hAnsi="Calibri"/>
                <w:color w:val="000000"/>
                <w:sz w:val="24"/>
              </w:rPr>
              <w:t>{{DISPLAYN}}</w:t>
            </w:r>
          </w:p>
        </w:tc>
        <w:tc>
          <w:tcPr>
            <w:tcW w:w="7001" w:type="dxa"/>
            <w:gridSpan w:val="2"/>
            <w:vMerge w:val="continue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127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Support Type:</w:t>
            </w:r>
          </w:p>
        </w:tc>
        <w:tc>
          <w:tcPr>
            <w:tcW w:w="169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_{{OS}}_Onsite</w:t>
            </w:r>
          </w:p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_{{FS}}_Offsite/Remote</w:t>
            </w:r>
          </w:p>
        </w:tc>
        <w:tc>
          <w:tcPr>
            <w:tcW w:w="504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Product Name:</w:t>
              <w:br/>
              <w:t>(POS V3, WebPOS, CheckOut, UPOSweb, MRU, CoCares, Portfolio – ERP/PY)</w:t>
            </w:r>
          </w:p>
        </w:tc>
        <w:tc>
          <w:tcPr>
            <w:tcW w:w="196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i/>
                <w:color w:val="000000"/>
                <w:sz w:val="24"/>
              </w:rPr>
              <w:t>WebPOS</w:t>
            </w:r>
            <w:r>
              <w:rPr>
                <w:rFonts w:ascii="Calibri" w:hAnsi="Calibri"/>
                <w:color w:val="000000"/>
                <w:sz w:val="24"/>
              </w:rPr>
              <w:br/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Concern/s: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Ticket no. {{TICKETNUM}}- {{TICKETCONTENT}}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Activities of TS: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{{REPORT_CONTENT}}</w:t>
            </w:r>
          </w:p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Calibri" w:hAnsi="Calibri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</w:r>
          </w:p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Calibri" w:hAnsi="Calibri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Root Cause :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  <w:sz w:val="24"/>
              </w:rPr>
              <w:t>{{RCA}}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Preventive Action: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{{PREVAC}}</w:t>
            </w:r>
          </w:p>
        </w:tc>
      </w:tr>
      <w:tr>
        <w:trPr>
          <w:trHeight w:val="440" w:hRule="atLeast"/>
        </w:trPr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  <w:sz w:val="24"/>
              </w:rPr>
              <w:t>Next Steps:</w:t>
            </w:r>
          </w:p>
        </w:tc>
      </w:tr>
      <w:tr>
        <w:trPr/>
        <w:tc>
          <w:tcPr>
            <w:tcW w:w="9971" w:type="dxa"/>
            <w:gridSpan w:val="4"/>
            <w:tcBorders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{{NEXT}}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Current Status:</w:t>
            </w:r>
          </w:p>
        </w:tc>
      </w:tr>
      <w:tr>
        <w:trPr/>
        <w:tc>
          <w:tcPr>
            <w:tcW w:w="9971" w:type="dxa"/>
            <w:gridSpan w:val="4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fill="FFFFFF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{{CURSTAT}}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Report</Template>
  <TotalTime>4</TotalTime>
  <Application>LibreOffice/6.3.1.2$Windows_X86_64 LibreOffice_project/b79626edf0065ac373bd1df5c28bd630b4424273</Application>
  <Pages>1</Pages>
  <Words>68</Words>
  <Characters>499</Characters>
  <CharactersWithSpaces>767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2025-08-19T08:52:33Z</dcterms:created>
  <dc:creator/>
  <dc:description/>
  <dc:language>en-US</dc:language>
  <cp:lastModifiedBy/>
  <dcterms:modified xsi:type="dcterms:W3CDTF">2026-03-05T17:19:25Z</dcterms:modified>
  <cp:revision>5</cp:revision>
  <dc:subject/>
  <dc:title>Report</dc:title>
</cp:coreProperties>
</file>